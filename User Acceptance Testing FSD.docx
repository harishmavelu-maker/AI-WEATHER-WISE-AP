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-108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1 /10/2026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SWTID-2026-6167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AI Weather Wise AP 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8 matks</w:t>
            </w:r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[Enter Project Name]</w:t>
      </w:r>
    </w:p>
    <w:p>
      <w:r>
        <w:rPr>
          <w:rtl/>
        </w:rPr>
        <w:t>Project Description: [Brief Description of the Project]</w:t>
      </w:r>
    </w:p>
    <w:p>
      <w:r>
        <w:rPr>
          <w:rtl/>
        </w:rPr>
        <w:t>Project Version: [Version Number]</w:t>
      </w:r>
    </w:p>
    <w:p>
      <w:r>
        <w:rPr>
          <w:rtl/>
        </w:rPr>
        <w:t>Testing Period: [Start Date] to [End Date]</w:t>
      </w:r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[List of Features and Functionalities to be Tested]</w:t>
      </w:r>
    </w:p>
    <w:p>
      <w:r>
        <w:rPr>
          <w:rtl/>
        </w:rPr>
        <w:t>[List of User Stories or Requirements to be Tested]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[Web URL or Application Location]</w:t>
      </w:r>
    </w:p>
    <w:p>
      <w:r>
        <w:rPr>
          <w:rtl/>
        </w:rPr>
        <w:t>Credentials (if required): [Username/Password]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Case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Scenario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Steps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Expected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Actual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rHeight w:val="841"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Description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Steps to reproduce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Severity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Status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Additional feedback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BG-001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[Describe the issue or bug encountered]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[Low/Medium/High]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[Open/In Progress/Closed]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tl/>
              </w:rPr>
              <w:t>[</w:t>
            </w:r>
            <w:r>
              <w:rPr>
                <w:rFonts w:ascii="Calibri" w:eastAsia="Calibri" w:cs="Calibri" w:hAnsi="Calibri"/>
                <w:rtl/>
              </w:rPr>
              <w:t>Any additional comments or feedback]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[Name of Tester]</w:t>
      </w:r>
    </w:p>
    <w:p>
      <w:r>
        <w:rPr>
          <w:rtl/>
        </w:rPr>
        <w:t>Date: [Date of Test Completion]</w:t>
      </w:r>
    </w:p>
    <w:p>
      <w:r>
        <w:rPr>
          <w:rtl/>
        </w:rPr>
        <w:t>Signature: [Tester's Signature]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Ensure that all test cases cover both positive and negative scenarios.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Encourage testers to provide detailed feedback, including any suggestions for improvement.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Bug tracking should include details such as severity, status, and steps to reproduce.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16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2</Words>
  <Characters>9</Characters>
  <Lines>1</Lines>
  <Paragraphs>1</Paragraphs>
  <CharactersWithSpaces>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2026-10-02T03:06:08Z</dcterms:modified>
</cp:coreProperties>
</file>